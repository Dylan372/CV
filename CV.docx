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0867D" w14:textId="2952D6B9" w:rsidR="00AF24BB" w:rsidRDefault="00FC74FF" w:rsidP="00FC74FF">
      <w:pPr>
        <w:tabs>
          <w:tab w:val="left" w:pos="7555"/>
        </w:tabs>
      </w:pPr>
      <w:r>
        <w:rPr>
          <w:noProof/>
        </w:rPr>
        <w:drawing>
          <wp:anchor distT="0" distB="0" distL="114300" distR="114300" simplePos="0" relativeHeight="251678208" behindDoc="1" locked="0" layoutInCell="1" allowOverlap="1" wp14:anchorId="1BF90C9D" wp14:editId="74D5833F">
            <wp:simplePos x="0" y="0"/>
            <wp:positionH relativeFrom="column">
              <wp:posOffset>4852472</wp:posOffset>
            </wp:positionH>
            <wp:positionV relativeFrom="page">
              <wp:posOffset>57785</wp:posOffset>
            </wp:positionV>
            <wp:extent cx="1021715" cy="1400810"/>
            <wp:effectExtent l="0" t="0" r="6985" b="8890"/>
            <wp:wrapTight wrapText="bothSides">
              <wp:wrapPolygon edited="0">
                <wp:start x="0" y="0"/>
                <wp:lineTo x="0" y="21443"/>
                <wp:lineTo x="21345" y="21443"/>
                <wp:lineTo x="21345" y="0"/>
                <wp:lineTo x="0" y="0"/>
              </wp:wrapPolygon>
            </wp:wrapTight>
            <wp:docPr id="11101098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10985" name="图片 11101098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1715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131B">
        <w:rPr>
          <w:noProof/>
        </w:rPr>
        <mc:AlternateContent>
          <mc:Choice Requires="wps">
            <w:drawing>
              <wp:anchor distT="0" distB="0" distL="114300" distR="114300" simplePos="0" relativeHeight="251640320" behindDoc="1" locked="0" layoutInCell="1" allowOverlap="1" wp14:anchorId="12B02C2B" wp14:editId="10211FE1">
                <wp:simplePos x="0" y="0"/>
                <wp:positionH relativeFrom="column">
                  <wp:posOffset>-1143000</wp:posOffset>
                </wp:positionH>
                <wp:positionV relativeFrom="paragraph">
                  <wp:posOffset>-1219200</wp:posOffset>
                </wp:positionV>
                <wp:extent cx="7703820" cy="10982325"/>
                <wp:effectExtent l="0" t="0" r="0" b="9525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03820" cy="10982325"/>
                        </a:xfrm>
                        <a:prstGeom prst="rect">
                          <a:avLst/>
                        </a:prstGeom>
                        <a:solidFill>
                          <a:srgbClr val="F5F6F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DD0F55" id="矩形 7" o:spid="_x0000_s1026" style="position:absolute;margin-left:-90pt;margin-top:-96pt;width:606.6pt;height:864.75pt;z-index:-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" fillcolor="#f5f6fb" stroked="f" strokeweight="2pt"/>
            </w:pict>
          </mc:Fallback>
        </mc:AlternateContent>
      </w:r>
      <w:r w:rsidR="00E1131B">
        <w:rPr>
          <w:noProof/>
        </w:rPr>
        <mc:AlternateContent>
          <mc:Choice Requires="wpg">
            <w:drawing>
              <wp:anchor distT="0" distB="0" distL="114300" distR="114300" simplePos="0" relativeHeight="251650560" behindDoc="0" locked="0" layoutInCell="1" allowOverlap="1" wp14:anchorId="729BF73A" wp14:editId="30A7B21B">
                <wp:simplePos x="0" y="0"/>
                <wp:positionH relativeFrom="column">
                  <wp:posOffset>-687705</wp:posOffset>
                </wp:positionH>
                <wp:positionV relativeFrom="paragraph">
                  <wp:posOffset>3391535</wp:posOffset>
                </wp:positionV>
                <wp:extent cx="6571615" cy="294640"/>
                <wp:effectExtent l="19050" t="12700" r="635" b="35560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4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6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2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07A9D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27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2688BC3A" w14:textId="4BF16027" w:rsidR="00856093" w:rsidRDefault="004E291F">
                                <w:pPr>
                                  <w:pStyle w:val="a9"/>
                                  <w:spacing w:before="0" w:beforeAutospacing="0" w:after="0" w:afterAutospacing="0" w:line="312" w:lineRule="exact"/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专业技能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29BF73A" id="组合 11" o:spid="_x0000_s1026" style="position:absolute;left:0;text-align:left;margin-left:-54.15pt;margin-top:267.05pt;width:517.45pt;height:23.2pt;z-index:251650560" coordorigin="1000,3618" coordsize="10349,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">
                <v:line id="直接连接符 4" o:spid="_x0000_s1027" style="position:absolute;rotation:-90;visibility:visible;mso-wrap-style:square" from="7097,-406" to="7097,80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" strokecolor="#d8d8d8 [2732]" strokeweight="1.5pt">
                  <v:stroke joinstyle="miter"/>
                </v:line>
                <v:group id="组合 6" o:spid="_x0000_s1028" style="position:absolute;left:1000;top:3618;width:1966;height:464" coordorigin="1000,3618" coordsize="1966,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roundrect id="矩形 17" o:spid="_x0000_s1029" style="position:absolute;left:1000;top:3628;width:1967;height:45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" fillcolor="#607a9d" strokecolor="#f5f6fb" strokeweight="3pt"/>
                  <v:rect id="矩形 27" o:spid="_x0000_s1030" style="position:absolute;left:1370;top:3618;width:1558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" filled="f" stroked="f" strokeweight="1pt">
                    <v:textbox>
                      <w:txbxContent>
                        <w:p w14:paraId="2688BC3A" w14:textId="4BF16027" w:rsidR="00856093" w:rsidRDefault="004E291F">
                          <w:pPr>
                            <w:pStyle w:val="a9"/>
                            <w:spacing w:before="0" w:beforeAutospacing="0" w:after="0" w:afterAutospacing="0" w:line="312" w:lineRule="exact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/>
                              <w:kern w:val="24"/>
                            </w:rPr>
                            <w:t>专业技能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 w:rsidR="00E1131B">
        <w:rPr>
          <w:noProof/>
        </w:rPr>
        <mc:AlternateContent>
          <mc:Choice Requires="wpg">
            <w:drawing>
              <wp:anchor distT="0" distB="0" distL="114300" distR="114300" simplePos="0" relativeHeight="251677184" behindDoc="0" locked="0" layoutInCell="1" allowOverlap="1" wp14:anchorId="6B67A508" wp14:editId="1B1E600B">
                <wp:simplePos x="0" y="0"/>
                <wp:positionH relativeFrom="column">
                  <wp:posOffset>-687705</wp:posOffset>
                </wp:positionH>
                <wp:positionV relativeFrom="paragraph">
                  <wp:posOffset>2180590</wp:posOffset>
                </wp:positionV>
                <wp:extent cx="6571615" cy="294640"/>
                <wp:effectExtent l="19050" t="12700" r="635" b="35560"/>
                <wp:wrapNone/>
                <wp:docPr id="40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41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42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43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07A9D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44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11F6588D" w14:textId="1D6A83C0" w:rsidR="00856093" w:rsidRDefault="004E291F">
                                <w:pPr>
                                  <w:pStyle w:val="a9"/>
                                  <w:spacing w:before="0" w:beforeAutospacing="0" w:after="0" w:afterAutospacing="0" w:line="312" w:lineRule="exact"/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B67A508" id="组合 40" o:spid="_x0000_s1031" style="position:absolute;left:0;text-align:left;margin-left:-54.15pt;margin-top:171.7pt;width:517.45pt;height:23.2pt;z-index:251677184" coordorigin="1000,3618" coordsize="10349,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">
                <v:line id="直接连接符 4" o:spid="_x0000_s1032" style="position:absolute;rotation:-90;visibility:visible;mso-wrap-style:square" from="7097,-406" to="7097,80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" strokecolor="#d8d8d8 [2732]" strokeweight="1.5pt">
                  <v:stroke joinstyle="miter"/>
                </v:line>
                <v:group id="组合 6" o:spid="_x0000_s1033" style="position:absolute;left:1000;top:3618;width:1966;height:464" coordorigin="1000,3618" coordsize="1966,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<v:roundrect id="矩形 17" o:spid="_x0000_s1034" style="position:absolute;left:1000;top:3628;width:1967;height:45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" fillcolor="#607a9d" strokecolor="#f5f6fb" strokeweight="3pt"/>
                  <v:rect id="矩形 27" o:spid="_x0000_s1035" style="position:absolute;left:1370;top:3618;width:1558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" filled="f" stroked="f" strokeweight="1pt">
                    <v:textbox>
                      <w:txbxContent>
                        <w:p w14:paraId="11F6588D" w14:textId="1D6A83C0" w:rsidR="00856093" w:rsidRDefault="004E291F">
                          <w:pPr>
                            <w:pStyle w:val="a9"/>
                            <w:spacing w:before="0" w:beforeAutospacing="0" w:after="0" w:afterAutospacing="0" w:line="312" w:lineRule="exact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/>
                              <w:kern w:val="24"/>
                            </w:rPr>
                            <w:t>教育背景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 w:rsidR="00E1131B"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7B796078" wp14:editId="7A76DAD2">
                <wp:simplePos x="0" y="0"/>
                <wp:positionH relativeFrom="column">
                  <wp:posOffset>-411480</wp:posOffset>
                </wp:positionH>
                <wp:positionV relativeFrom="paragraph">
                  <wp:posOffset>2500630</wp:posOffset>
                </wp:positionV>
                <wp:extent cx="6270625" cy="786765"/>
                <wp:effectExtent l="0" t="0" r="0" b="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31520" y="3415030"/>
                          <a:ext cx="6270625" cy="7867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1D094362" w14:textId="77777777" w:rsidR="004E291F" w:rsidRDefault="004E291F" w:rsidP="004E291F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/>
                                <w:color w:val="607A9D"/>
                              </w:rPr>
                            </w:pPr>
                            <w:bookmarkStart w:id="0" w:name="_Hlk185433333"/>
                            <w:r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 xml:space="preserve">南京信息工程大学 | 物联网工程 | </w:t>
                            </w:r>
                            <w:r w:rsidRPr="004721DB"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 xml:space="preserve">2023.09-至今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 xml:space="preserve">                                                                      </w:t>
                            </w:r>
                          </w:p>
                          <w:p w14:paraId="2949DBA1" w14:textId="76241DB6" w:rsidR="004E291F" w:rsidRDefault="004E291F" w:rsidP="004E291F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专业排名前20%，获得校三等奖学金，过CET4（552）</w:t>
                            </w:r>
                          </w:p>
                          <w:p w14:paraId="20D637F7" w14:textId="6294C248" w:rsidR="00856093" w:rsidRPr="004E291F" w:rsidRDefault="004E291F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主修课程：程序设计基础，计算机网络，数据结构与算法，Java，物联网</w:t>
                            </w:r>
                            <w:bookmarkEnd w:id="0"/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796078" id="矩形 21" o:spid="_x0000_s1036" style="position:absolute;left:0;text-align:left;margin-left:-32.4pt;margin-top:196.9pt;width:493.75pt;height:61.95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" filled="f" stroked="f">
                <v:textbox style="mso-fit-shape-to-text:t">
                  <w:txbxContent>
                    <w:p w14:paraId="1D094362" w14:textId="77777777" w:rsidR="004E291F" w:rsidRDefault="004E291F" w:rsidP="004E291F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/>
                          <w:color w:val="607A9D"/>
                        </w:rPr>
                      </w:pPr>
                      <w:bookmarkStart w:id="1" w:name="_Hlk185433333"/>
                      <w:r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 xml:space="preserve">南京信息工程大学 | 物联网工程 | </w:t>
                      </w:r>
                      <w:r w:rsidRPr="004721DB"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 xml:space="preserve">2023.09-至今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 xml:space="preserve">                                                                      </w:t>
                      </w:r>
                    </w:p>
                    <w:p w14:paraId="2949DBA1" w14:textId="76241DB6" w:rsidR="004E291F" w:rsidRDefault="004E291F" w:rsidP="004E291F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专业排名前20%，获得校三等奖学金，过CET4（552）</w:t>
                      </w:r>
                    </w:p>
                    <w:p w14:paraId="20D637F7" w14:textId="6294C248" w:rsidR="00856093" w:rsidRPr="004E291F" w:rsidRDefault="004E291F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主修课程：程序设计基础，计算机网络，数据结构与算法，Java，物联网</w:t>
                      </w:r>
                      <w:bookmarkEnd w:id="1"/>
                    </w:p>
                  </w:txbxContent>
                </v:textbox>
              </v:rect>
            </w:pict>
          </mc:Fallback>
        </mc:AlternateContent>
      </w:r>
      <w:r w:rsidR="00E1131B"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CB5AB8A" wp14:editId="2082B3B6">
                <wp:simplePos x="0" y="0"/>
                <wp:positionH relativeFrom="column">
                  <wp:posOffset>2106295</wp:posOffset>
                </wp:positionH>
                <wp:positionV relativeFrom="paragraph">
                  <wp:posOffset>860425</wp:posOffset>
                </wp:positionV>
                <wp:extent cx="2278380" cy="1263015"/>
                <wp:effectExtent l="0" t="0" r="0" b="0"/>
                <wp:wrapNone/>
                <wp:docPr id="6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3249295" y="1774825"/>
                          <a:ext cx="2278380" cy="1263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55F7C2F7" w14:textId="4DE4CDA5" w:rsidR="00856093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 xml:space="preserve">手机：  </w:t>
                            </w:r>
                            <w:r w:rsidR="004E291F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18962683210</w:t>
                            </w:r>
                          </w:p>
                          <w:p w14:paraId="0FB4815E" w14:textId="77777777" w:rsidR="004E291F" w:rsidRDefault="00000000" w:rsidP="004E291F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 xml:space="preserve">邮箱：  </w:t>
                            </w:r>
                            <w:r w:rsidR="004E291F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2574852818@qq.com</w:t>
                            </w:r>
                          </w:p>
                          <w:p w14:paraId="0EEE3E40" w14:textId="738C5E43" w:rsidR="00856093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 xml:space="preserve">微信：  </w:t>
                            </w:r>
                            <w:r w:rsidR="004E291F" w:rsidRPr="004E291F">
                              <w:rPr>
                                <w:rFonts w:ascii="微软雅黑" w:eastAsia="微软雅黑" w:hAnsi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W18962683210</w:t>
                            </w:r>
                          </w:p>
                          <w:p w14:paraId="64D6E661" w14:textId="4E3036BE" w:rsidR="00856093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 xml:space="preserve">地址：  </w:t>
                            </w:r>
                            <w:r w:rsidR="004E291F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南京信息工程大学</w:t>
                            </w: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B5AB8A" id="Rectangle 3" o:spid="_x0000_s1037" style="position:absolute;left:0;text-align:left;margin-left:165.85pt;margin-top:67.75pt;width:179.4pt;height:99.4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" filled="f" stroked="f">
                <v:textbox>
                  <w:txbxContent>
                    <w:p w14:paraId="55F7C2F7" w14:textId="4DE4CDA5" w:rsidR="00856093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 xml:space="preserve">手机：  </w:t>
                      </w:r>
                      <w:r w:rsidR="004E291F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18962683210</w:t>
                      </w:r>
                    </w:p>
                    <w:p w14:paraId="0FB4815E" w14:textId="77777777" w:rsidR="004E291F" w:rsidRDefault="00000000" w:rsidP="004E291F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 xml:space="preserve">邮箱：  </w:t>
                      </w:r>
                      <w:r w:rsidR="004E291F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2574852818@qq.com</w:t>
                      </w:r>
                    </w:p>
                    <w:p w14:paraId="0EEE3E40" w14:textId="738C5E43" w:rsidR="00856093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 xml:space="preserve">微信：  </w:t>
                      </w:r>
                      <w:r w:rsidR="004E291F" w:rsidRPr="004E291F">
                        <w:rPr>
                          <w:rFonts w:ascii="微软雅黑" w:eastAsia="微软雅黑" w:hAnsi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W18962683210</w:t>
                      </w:r>
                    </w:p>
                    <w:p w14:paraId="64D6E661" w14:textId="4E3036BE" w:rsidR="00856093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 xml:space="preserve">地址：  </w:t>
                      </w:r>
                      <w:r w:rsidR="004E291F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南京信息工程大学</w:t>
                      </w:r>
                    </w:p>
                  </w:txbxContent>
                </v:textbox>
              </v:rect>
            </w:pict>
          </mc:Fallback>
        </mc:AlternateContent>
      </w:r>
      <w:r w:rsidR="00E1131B">
        <w:rPr>
          <w:noProof/>
        </w:rPr>
        <mc:AlternateContent>
          <mc:Choice Requires="wpg">
            <w:drawing>
              <wp:anchor distT="0" distB="0" distL="114300" distR="114300" simplePos="0" relativeHeight="251662848" behindDoc="0" locked="0" layoutInCell="1" allowOverlap="1" wp14:anchorId="51351A25" wp14:editId="66C44CD8">
                <wp:simplePos x="0" y="0"/>
                <wp:positionH relativeFrom="column">
                  <wp:posOffset>-687705</wp:posOffset>
                </wp:positionH>
                <wp:positionV relativeFrom="paragraph">
                  <wp:posOffset>483235</wp:posOffset>
                </wp:positionV>
                <wp:extent cx="6571615" cy="294640"/>
                <wp:effectExtent l="19050" t="12700" r="635" b="35560"/>
                <wp:wrapNone/>
                <wp:docPr id="57" name="组合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58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59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60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07A9D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61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74DB4B50" w14:textId="77777777" w:rsidR="00856093" w:rsidRDefault="00000000">
                                <w:pPr>
                                  <w:pStyle w:val="a9"/>
                                  <w:spacing w:before="0" w:beforeAutospacing="0" w:after="0" w:afterAutospacing="0" w:line="312" w:lineRule="exact"/>
                                  <w:jc w:val="center"/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基本信息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1351A25" id="组合 57" o:spid="_x0000_s1038" style="position:absolute;left:0;text-align:left;margin-left:-54.15pt;margin-top:38.05pt;width:517.45pt;height:23.2pt;z-index:251662848" coordorigin="1000,3618" coordsize="10349,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">
                <v:line id="直接连接符 4" o:spid="_x0000_s1039" style="position:absolute;rotation:-90;visibility:visible;mso-wrap-style:square" from="7097,-406" to="7097,80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" strokecolor="#d8d8d8 [2732]" strokeweight="1.5pt">
                  <v:stroke joinstyle="miter"/>
                </v:line>
                <v:group id="组合 6" o:spid="_x0000_s1040" style="position:absolute;left:1000;top:3618;width:1966;height:464" coordorigin="1000,3618" coordsize="1966,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<v:roundrect id="矩形 17" o:spid="_x0000_s1041" style="position:absolute;left:1000;top:3628;width:1967;height:45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" fillcolor="#607a9d" strokecolor="#f5f6fb" strokeweight="3pt"/>
                  <v:rect id="矩形 27" o:spid="_x0000_s1042" style="position:absolute;left:1370;top:3618;width:1558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" filled="f" stroked="f" strokeweight="1pt">
                    <v:textbox>
                      <w:txbxContent>
                        <w:p w14:paraId="74DB4B50" w14:textId="77777777" w:rsidR="00856093" w:rsidRDefault="00000000">
                          <w:pPr>
                            <w:pStyle w:val="a9"/>
                            <w:spacing w:before="0" w:beforeAutospacing="0" w:after="0" w:afterAutospacing="0" w:line="312" w:lineRule="exact"/>
                            <w:jc w:val="center"/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/>
                              <w:kern w:val="24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/>
                              <w:kern w:val="24"/>
                            </w:rPr>
                            <w:t>基本信息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 w:rsidR="00E1131B"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071548F0" wp14:editId="2182C31C">
                <wp:simplePos x="0" y="0"/>
                <wp:positionH relativeFrom="column">
                  <wp:posOffset>-411480</wp:posOffset>
                </wp:positionH>
                <wp:positionV relativeFrom="paragraph">
                  <wp:posOffset>860425</wp:posOffset>
                </wp:positionV>
                <wp:extent cx="2244725" cy="1263015"/>
                <wp:effectExtent l="0" t="0" r="0" b="0"/>
                <wp:wrapNone/>
                <wp:docPr id="2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44725" cy="1263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4182AE44" w14:textId="06C6AE38" w:rsidR="00856093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 xml:space="preserve">姓    名：  </w:t>
                            </w:r>
                            <w:r w:rsidR="004E291F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王晋东</w:t>
                            </w:r>
                          </w:p>
                          <w:p w14:paraId="4D643108" w14:textId="49908CC7" w:rsidR="00856093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 xml:space="preserve">年    龄：  </w:t>
                            </w:r>
                            <w:r w:rsidR="005B30EE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20</w:t>
                            </w:r>
                          </w:p>
                          <w:p w14:paraId="17B9E0F1" w14:textId="21176B8A" w:rsidR="00856093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 xml:space="preserve">学    历：  </w:t>
                            </w:r>
                            <w:r w:rsidR="004E291F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本科在读</w:t>
                            </w:r>
                          </w:p>
                          <w:p w14:paraId="50F739A4" w14:textId="223CC2A0" w:rsidR="00856093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 xml:space="preserve">求职意向：  </w:t>
                            </w:r>
                            <w:r w:rsidR="004E291F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实习生</w:t>
                            </w: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1548F0" id="_x0000_s1043" style="position:absolute;left:0;text-align:left;margin-left:-32.4pt;margin-top:67.75pt;width:176.75pt;height:99.45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" filled="f" stroked="f">
                <v:textbox>
                  <w:txbxContent>
                    <w:p w14:paraId="4182AE44" w14:textId="06C6AE38" w:rsidR="00856093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 xml:space="preserve">姓    名：  </w:t>
                      </w:r>
                      <w:r w:rsidR="004E291F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王晋东</w:t>
                      </w:r>
                    </w:p>
                    <w:p w14:paraId="4D643108" w14:textId="49908CC7" w:rsidR="00856093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 xml:space="preserve">年    龄：  </w:t>
                      </w:r>
                      <w:r w:rsidR="005B30EE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20</w:t>
                      </w:r>
                    </w:p>
                    <w:p w14:paraId="17B9E0F1" w14:textId="21176B8A" w:rsidR="00856093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 xml:space="preserve">学    历：  </w:t>
                      </w:r>
                      <w:r w:rsidR="004E291F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本科在读</w:t>
                      </w:r>
                    </w:p>
                    <w:p w14:paraId="50F739A4" w14:textId="223CC2A0" w:rsidR="00856093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 xml:space="preserve">求职意向：  </w:t>
                      </w:r>
                      <w:r w:rsidR="004E291F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实习生</w:t>
                      </w:r>
                    </w:p>
                  </w:txbxContent>
                </v:textbox>
              </v:rect>
            </w:pict>
          </mc:Fallback>
        </mc:AlternateContent>
      </w:r>
      <w:r w:rsidR="00E1131B">
        <w:rPr>
          <w:noProof/>
        </w:rPr>
        <mc:AlternateContent>
          <mc:Choice Requires="wpg">
            <w:drawing>
              <wp:anchor distT="0" distB="0" distL="114300" distR="114300" simplePos="0" relativeHeight="251666944" behindDoc="0" locked="0" layoutInCell="1" allowOverlap="1" wp14:anchorId="331B935D" wp14:editId="65C03E4A">
                <wp:simplePos x="0" y="0"/>
                <wp:positionH relativeFrom="column">
                  <wp:posOffset>-598170</wp:posOffset>
                </wp:positionH>
                <wp:positionV relativeFrom="paragraph">
                  <wp:posOffset>-507365</wp:posOffset>
                </wp:positionV>
                <wp:extent cx="3307080" cy="570865"/>
                <wp:effectExtent l="0" t="0" r="0" b="0"/>
                <wp:wrapNone/>
                <wp:docPr id="14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07080" cy="570865"/>
                          <a:chOff x="5376" y="886"/>
                          <a:chExt cx="5208" cy="899"/>
                        </a:xfrm>
                      </wpg:grpSpPr>
                      <wps:wsp>
                        <wps:cNvPr id="1" name="矩形 4"/>
                        <wps:cNvSpPr/>
                        <wps:spPr>
                          <a:xfrm>
                            <a:off x="5376" y="1005"/>
                            <a:ext cx="2894" cy="7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27F6C7CC" w14:textId="77777777" w:rsidR="00856093" w:rsidRDefault="00000000">
                              <w:pPr>
                                <w:pStyle w:val="a9"/>
                                <w:spacing w:before="0" w:beforeAutospacing="0" w:after="0" w:afterAutospacing="0" w:line="576" w:lineRule="exac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FFFFFF"/>
                                  <w:spacing w:val="60"/>
                                  <w:sz w:val="52"/>
                                  <w:szCs w:val="52"/>
                                </w:rPr>
                                <w:t>求职简历</w:t>
                              </w: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FFFFFF"/>
                                  <w:sz w:val="22"/>
                                  <w:szCs w:val="22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vert="horz" wrap="square" anchor="t" upright="1">
                          <a:noAutofit/>
                        </wps:bodyPr>
                      </wps:wsp>
                      <wpg:grpSp>
                        <wpg:cNvPr id="13" name="组合 13"/>
                        <wpg:cNvGrpSpPr/>
                        <wpg:grpSpPr>
                          <a:xfrm>
                            <a:off x="8092" y="886"/>
                            <a:ext cx="2492" cy="808"/>
                            <a:chOff x="10592" y="886"/>
                            <a:chExt cx="2492" cy="808"/>
                          </a:xfrm>
                        </wpg:grpSpPr>
                        <wps:wsp>
                          <wps:cNvPr id="66" name="文本框 66"/>
                          <wps:cNvSpPr txBox="1"/>
                          <wps:spPr>
                            <a:xfrm>
                              <a:off x="10592" y="886"/>
                              <a:ext cx="2493" cy="60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57DE5D8" w14:textId="77777777" w:rsidR="00856093" w:rsidRDefault="00000000">
                                <w:pP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FFFFFF" w:themeColor="background1"/>
                                    <w:sz w:val="15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Kozuka Gothic Pr6N B" w:eastAsia="Kozuka Gothic Pr6N B" w:hAnsi="Kozuka Gothic Pr6N B" w:cs="Kozuka Gothic Pr6N B" w:hint="eastAsia"/>
                                    <w:b/>
                                    <w:bCs/>
                                    <w:color w:val="FFFFFF" w:themeColor="background1"/>
                                    <w:sz w:val="22"/>
                                    <w:szCs w:val="24"/>
                                  </w:rPr>
                                  <w:t>PERSONAL RESUME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0" name="文本框 10"/>
                          <wps:cNvSpPr txBox="1"/>
                          <wps:spPr>
                            <a:xfrm>
                              <a:off x="10596" y="1316"/>
                              <a:ext cx="1800" cy="37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2C1D3C4" w14:textId="77777777" w:rsidR="00856093" w:rsidRDefault="00000000">
                                <w:pPr>
                                  <w:rPr>
                                    <w:rFonts w:ascii="微软雅黑" w:eastAsia="微软雅黑" w:hAnsi="微软雅黑" w:cs="微软雅黑" w:hint="eastAsia"/>
                                    <w:color w:val="FFFFFF" w:themeColor="background1"/>
                                    <w:sz w:val="15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FFFFFF" w:themeColor="background1"/>
                                    <w:sz w:val="15"/>
                                    <w:szCs w:val="16"/>
                                  </w:rPr>
                                  <w:t>我一直在努力！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31B935D" id="组合 14" o:spid="_x0000_s1044" style="position:absolute;left:0;text-align:left;margin-left:-47.1pt;margin-top:-39.95pt;width:260.4pt;height:44.95pt;z-index:251666944" coordorigin="5376,886" coordsize="5208,8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">
                <v:rect id="矩形 4" o:spid="_x0000_s1045" style="position:absolute;left:5376;top:1005;width:2894;height: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" filled="f" stroked="f">
                  <v:textbox>
                    <w:txbxContent>
                      <w:p w14:paraId="27F6C7CC" w14:textId="77777777" w:rsidR="00856093" w:rsidRDefault="00000000">
                        <w:pPr>
                          <w:pStyle w:val="a9"/>
                          <w:spacing w:before="0" w:beforeAutospacing="0" w:after="0" w:afterAutospacing="0" w:line="576" w:lineRule="exac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FFFFFF"/>
                            <w:spacing w:val="60"/>
                            <w:sz w:val="52"/>
                            <w:szCs w:val="52"/>
                          </w:rPr>
                          <w:t>求职简历</w:t>
                        </w: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FFFFFF"/>
                            <w:sz w:val="22"/>
                            <w:szCs w:val="22"/>
                          </w:rPr>
                          <w:t xml:space="preserve">    </w:t>
                        </w:r>
                      </w:p>
                    </w:txbxContent>
                  </v:textbox>
                </v:rect>
                <v:group id="组合 13" o:spid="_x0000_s1046" style="position:absolute;left:8092;top:886;width:2492;height:808" coordorigin="10592,886" coordsize="2492,8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66" o:spid="_x0000_s1047" type="#_x0000_t202" style="position:absolute;left:10592;top:886;width:2493;height: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" filled="f" stroked="f" strokeweight=".5pt">
                    <v:textbox>
                      <w:txbxContent>
                        <w:p w14:paraId="757DE5D8" w14:textId="77777777" w:rsidR="00856093" w:rsidRDefault="00000000">
                          <w:pP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FFFFFF" w:themeColor="background1"/>
                              <w:sz w:val="15"/>
                              <w:szCs w:val="16"/>
                            </w:rPr>
                          </w:pPr>
                          <w:r>
                            <w:rPr>
                              <w:rFonts w:ascii="Kozuka Gothic Pr6N B" w:eastAsia="Kozuka Gothic Pr6N B" w:hAnsi="Kozuka Gothic Pr6N B" w:cs="Kozuka Gothic Pr6N B" w:hint="eastAsia"/>
                              <w:b/>
                              <w:bCs/>
                              <w:color w:val="FFFFFF" w:themeColor="background1"/>
                              <w:sz w:val="22"/>
                              <w:szCs w:val="24"/>
                            </w:rPr>
                            <w:t>PERSONAL RESUME</w:t>
                          </w:r>
                        </w:p>
                      </w:txbxContent>
                    </v:textbox>
                  </v:shape>
                  <v:shape id="文本框 10" o:spid="_x0000_s1048" type="#_x0000_t202" style="position:absolute;left:10596;top:1316;width:1800;height: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" filled="f" stroked="f" strokeweight=".5pt">
                    <v:textbox>
                      <w:txbxContent>
                        <w:p w14:paraId="42C1D3C4" w14:textId="77777777" w:rsidR="00856093" w:rsidRDefault="00000000">
                          <w:pP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5"/>
                              <w:szCs w:val="16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5"/>
                              <w:szCs w:val="16"/>
                            </w:rPr>
                            <w:t>我一直在努力！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E1131B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4302E4" wp14:editId="57D2BD51">
                <wp:simplePos x="0" y="0"/>
                <wp:positionH relativeFrom="column">
                  <wp:posOffset>1122045</wp:posOffset>
                </wp:positionH>
                <wp:positionV relativeFrom="paragraph">
                  <wp:posOffset>-377825</wp:posOffset>
                </wp:positionV>
                <wp:extent cx="0" cy="360045"/>
                <wp:effectExtent l="4445" t="0" r="14605" b="1905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111625" y="465455"/>
                          <a:ext cx="0" cy="36004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0D84BC" id="直接连接符 15" o:spid="_x0000_s1026" style="position:absolute;left:0;text-align:lef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8.35pt,-29.75pt" to="88.3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" strokecolor="#d8d8d8 [2732]"/>
            </w:pict>
          </mc:Fallback>
        </mc:AlternateContent>
      </w:r>
      <w:r w:rsidR="00E1131B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AB5BA1F" wp14:editId="38B20E1B">
                <wp:simplePos x="0" y="0"/>
                <wp:positionH relativeFrom="column">
                  <wp:posOffset>-2263775</wp:posOffset>
                </wp:positionH>
                <wp:positionV relativeFrom="paragraph">
                  <wp:posOffset>-641985</wp:posOffset>
                </wp:positionV>
                <wp:extent cx="5657215" cy="845820"/>
                <wp:effectExtent l="0" t="0" r="635" b="11430"/>
                <wp:wrapNone/>
                <wp:docPr id="3" name="圆角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1120775" y="272415"/>
                          <a:ext cx="5657215" cy="84582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607A9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2B0BFEF7" id="圆角矩形 3" o:spid="_x0000_s1026" style="position:absolute;left:0;text-align:left;margin-left:-178.25pt;margin-top:-50.55pt;width:445.45pt;height:66.6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" fillcolor="#607a9d" stroked="f" strokeweight="1pt">
                <v:stroke joinstyle="miter"/>
              </v:roundrect>
            </w:pict>
          </mc:Fallback>
        </mc:AlternateContent>
      </w:r>
      <w:r w:rsidR="00E1131B">
        <w:rPr>
          <w:noProof/>
        </w:rPr>
        <mc:AlternateContent>
          <mc:Choice Requires="wps">
            <w:drawing>
              <wp:anchor distT="0" distB="0" distL="114300" distR="114300" simplePos="0" relativeHeight="251650048" behindDoc="1" locked="0" layoutInCell="1" allowOverlap="1" wp14:anchorId="21D3E94B" wp14:editId="59A9A0A9">
                <wp:simplePos x="0" y="0"/>
                <wp:positionH relativeFrom="column">
                  <wp:posOffset>-505460</wp:posOffset>
                </wp:positionH>
                <wp:positionV relativeFrom="paragraph">
                  <wp:posOffset>64135</wp:posOffset>
                </wp:positionV>
                <wp:extent cx="0" cy="9251950"/>
                <wp:effectExtent l="9525" t="0" r="9525" b="6350"/>
                <wp:wrapNone/>
                <wp:docPr id="33" name="直接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25195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1506F5" id="直接连接符 33" o:spid="_x0000_s1026" style="position:absolute;left:0;text-align:left;z-index:-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9.8pt,5.05pt" to="-39.8pt,73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" strokecolor="#d8d8d8 [2732]" strokeweight="1.5pt">
                <v:stroke joinstyle="miter"/>
              </v:line>
            </w:pict>
          </mc:Fallback>
        </mc:AlternateContent>
      </w:r>
      <w:r w:rsidR="00E1131B">
        <w:rPr>
          <w:rFonts w:hint="eastAsia"/>
        </w:rPr>
        <w:t xml:space="preserve">  </w:t>
      </w:r>
    </w:p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3539"/>
      </w:tblGrid>
      <w:tr w:rsidR="00AF24BB" w14:paraId="63E9ACBF" w14:textId="77777777" w:rsidTr="00AF24BB"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</w:tcPr>
          <w:p w14:paraId="79FFC306" w14:textId="24CAC682" w:rsidR="00AF24BB" w:rsidRDefault="00AF24BB" w:rsidP="00AF24BB">
            <w:pPr>
              <w:tabs>
                <w:tab w:val="right" w:pos="3323"/>
              </w:tabs>
            </w:pPr>
            <w:bookmarkStart w:id="2" w:name="_Hlk215572909"/>
            <w:bookmarkEnd w:id="2"/>
            <w:r>
              <w:tab/>
            </w:r>
          </w:p>
        </w:tc>
      </w:tr>
    </w:tbl>
    <w:p w14:paraId="5611DDD8" w14:textId="64A9E529" w:rsidR="00856093" w:rsidRDefault="005C747E" w:rsidP="00AF24BB">
      <w:pPr>
        <w:tabs>
          <w:tab w:val="left" w:pos="755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37BE6FDE" wp14:editId="69C47423">
                <wp:simplePos x="0" y="0"/>
                <wp:positionH relativeFrom="column">
                  <wp:posOffset>-315264</wp:posOffset>
                </wp:positionH>
                <wp:positionV relativeFrom="paragraph">
                  <wp:posOffset>8372309</wp:posOffset>
                </wp:positionV>
                <wp:extent cx="6435725" cy="352784"/>
                <wp:effectExtent l="0" t="0" r="0" b="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5725" cy="35278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1DFB8DDD" w14:textId="5EB77B15" w:rsidR="00856093" w:rsidRDefault="009C6E96" w:rsidP="00F427ED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全国大学生英语竞赛C类三等奖，2023-2024年度优秀学生干部</w:t>
                            </w:r>
                            <w:r w:rsidR="00F427ED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,全国大学生创新大赛校级立项。</w:t>
                            </w: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BE6FDE" id="矩形 19" o:spid="_x0000_s1049" style="position:absolute;left:0;text-align:left;margin-left:-24.8pt;margin-top:659.25pt;width:506.75pt;height:27.8pt;z-index:2516485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" filled="f" stroked="f">
                <v:textbox>
                  <w:txbxContent>
                    <w:p w14:paraId="1DFB8DDD" w14:textId="5EB77B15" w:rsidR="00856093" w:rsidRDefault="009C6E96" w:rsidP="00F427ED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全国大学生英语竞赛C类三等奖，2023-2024年度优秀学生干部</w:t>
                      </w:r>
                      <w:r w:rsidR="00F427ED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,全国大学生创新大赛校级立项。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280C1326" wp14:editId="73B42230">
                <wp:simplePos x="0" y="0"/>
                <wp:positionH relativeFrom="margin">
                  <wp:posOffset>-712470</wp:posOffset>
                </wp:positionH>
                <wp:positionV relativeFrom="paragraph">
                  <wp:posOffset>7970520</wp:posOffset>
                </wp:positionV>
                <wp:extent cx="6571615" cy="295275"/>
                <wp:effectExtent l="19050" t="19050" r="19685" b="28575"/>
                <wp:wrapNone/>
                <wp:docPr id="35" name="组合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5275"/>
                          <a:chOff x="902" y="5509"/>
                          <a:chExt cx="10349" cy="465"/>
                        </a:xfrm>
                      </wpg:grpSpPr>
                      <wps:wsp>
                        <wps:cNvPr id="36" name="直接连接符 4"/>
                        <wps:cNvCnPr/>
                        <wps:spPr>
                          <a:xfrm rot="16200000">
                            <a:off x="6999" y="1485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37" name="组合 6"/>
                        <wpg:cNvGrpSpPr/>
                        <wpg:grpSpPr>
                          <a:xfrm>
                            <a:off x="902" y="5509"/>
                            <a:ext cx="1967" cy="465"/>
                            <a:chOff x="902" y="5509"/>
                            <a:chExt cx="1967" cy="465"/>
                          </a:xfrm>
                        </wpg:grpSpPr>
                        <wps:wsp>
                          <wps:cNvPr id="38" name="矩形 17"/>
                          <wps:cNvSpPr/>
                          <wps:spPr>
                            <a:xfrm>
                              <a:off x="902" y="5519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07A9D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39" name="矩形 27"/>
                          <wps:cNvSpPr/>
                          <wps:spPr>
                            <a:xfrm>
                              <a:off x="1272" y="5509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25B4142B" w14:textId="5451ADA9" w:rsidR="00856093" w:rsidRDefault="00622C25">
                                <w:pPr>
                                  <w:pStyle w:val="a9"/>
                                  <w:spacing w:before="0" w:beforeAutospacing="0" w:after="0" w:afterAutospacing="0" w:line="312" w:lineRule="exact"/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获奖证书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80C1326" id="组合 35" o:spid="_x0000_s1050" style="position:absolute;left:0;text-align:left;margin-left:-56.1pt;margin-top:627.6pt;width:517.45pt;height:23.25pt;z-index:251658752;mso-position-horizontal-relative:margin;mso-width-relative:margin;mso-height-relative:margin" coordorigin="902,5509" coordsize="10349,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">
                <v:line id="直接连接符 4" o:spid="_x0000_s1051" style="position:absolute;rotation:-90;visibility:visible;mso-wrap-style:square" from="6999,1485" to="6999,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" strokecolor="#d8d8d8 [2732]" strokeweight="1.5pt">
                  <v:stroke joinstyle="miter"/>
                </v:line>
                <v:group id="组合 6" o:spid="_x0000_s1052" style="position:absolute;left:902;top:5509;width:1967;height:465" coordorigin="902,5509" coordsize="1967,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roundrect id="矩形 17" o:spid="_x0000_s1053" style="position:absolute;left:902;top:5519;width:1967;height:45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" fillcolor="#607a9d" strokecolor="#f5f6fb" strokeweight="3pt"/>
                  <v:rect id="矩形 27" o:spid="_x0000_s1054" style="position:absolute;left:1272;top:5509;width:1558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" filled="f" stroked="f" strokeweight="1pt">
                    <v:textbox>
                      <w:txbxContent>
                        <w:p w14:paraId="25B4142B" w14:textId="5451ADA9" w:rsidR="00856093" w:rsidRDefault="00622C25">
                          <w:pPr>
                            <w:pStyle w:val="a9"/>
                            <w:spacing w:before="0" w:beforeAutospacing="0" w:after="0" w:afterAutospacing="0" w:line="312" w:lineRule="exact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/>
                              <w:kern w:val="24"/>
                            </w:rPr>
                            <w:t>获奖证书</w:t>
                          </w:r>
                        </w:p>
                      </w:txbxContent>
                    </v:textbox>
                  </v:rect>
                </v:group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6F14CA84" wp14:editId="5FE63A3D">
                <wp:simplePos x="0" y="0"/>
                <wp:positionH relativeFrom="margin">
                  <wp:posOffset>-367334</wp:posOffset>
                </wp:positionH>
                <wp:positionV relativeFrom="paragraph">
                  <wp:posOffset>6775285</wp:posOffset>
                </wp:positionV>
                <wp:extent cx="6400099" cy="1243965"/>
                <wp:effectExtent l="0" t="0" r="0" b="0"/>
                <wp:wrapNone/>
                <wp:docPr id="136763606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00099" cy="12439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09882CB3" w14:textId="6904C876" w:rsidR="005C747E" w:rsidRDefault="005C747E" w:rsidP="005C747E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</w:pPr>
                            <w:r w:rsidRPr="005B30EE"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项目：</w:t>
                            </w:r>
                            <w:proofErr w:type="spellStart"/>
                            <w:r w:rsidRPr="005C747E"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Micro:bit</w:t>
                            </w:r>
                            <w:proofErr w:type="spellEnd"/>
                            <w:r w:rsidRPr="005C747E"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 xml:space="preserve"> 机器人人脸识别项目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 xml:space="preserve">                                       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 xml:space="preserve">         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2025.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11</w:t>
                            </w:r>
                          </w:p>
                          <w:p w14:paraId="48279815" w14:textId="4DF68FA1" w:rsidR="005C747E" w:rsidRPr="005B30EE" w:rsidRDefault="005C747E" w:rsidP="005C747E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</w:pPr>
                            <w:r w:rsidRPr="005C747E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 xml:space="preserve">利用 Scrum 敏捷框架（含 Sprint 追踪），高效协作完成了基于 </w:t>
                            </w:r>
                            <w:proofErr w:type="spellStart"/>
                            <w:r w:rsidRPr="005C747E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Micro:bit</w:t>
                            </w:r>
                            <w:proofErr w:type="spellEnd"/>
                            <w:r w:rsidRPr="005C747E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 xml:space="preserve"> 的智能机器人开发。实现 Python 硬件集成和人脸识别核心功能；创新性地在边缘设备上应用数据哈希进行数据保护。熟练使用 Git/GitHub 进行专业化版本控制与团队协作。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F14CA84" id="_x0000_s1055" style="position:absolute;left:0;text-align:left;margin-left:-28.9pt;margin-top:533.5pt;width:503.95pt;height:97.95pt;z-index:2516802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" filled="f" stroked="f">
                <v:textbox style="mso-fit-shape-to-text:t">
                  <w:txbxContent>
                    <w:p w14:paraId="09882CB3" w14:textId="6904C876" w:rsidR="005C747E" w:rsidRDefault="005C747E" w:rsidP="005C747E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</w:pPr>
                      <w:r w:rsidRPr="005B30EE"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>项目：</w:t>
                      </w:r>
                      <w:proofErr w:type="spellStart"/>
                      <w:r w:rsidRPr="005C747E"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>Micro:bit</w:t>
                      </w:r>
                      <w:proofErr w:type="spellEnd"/>
                      <w:r w:rsidRPr="005C747E"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 xml:space="preserve"> 机器人人脸识别项目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 xml:space="preserve">                                        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 xml:space="preserve">          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>2025.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>11</w:t>
                      </w:r>
                    </w:p>
                    <w:p w14:paraId="48279815" w14:textId="4DF68FA1" w:rsidR="005C747E" w:rsidRPr="005B30EE" w:rsidRDefault="005C747E" w:rsidP="005C747E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</w:pPr>
                      <w:r w:rsidRPr="005C747E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 xml:space="preserve">利用 Scrum 敏捷框架（含 Sprint 追踪），高效协作完成了基于 </w:t>
                      </w:r>
                      <w:proofErr w:type="spellStart"/>
                      <w:r w:rsidRPr="005C747E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Micro:bit</w:t>
                      </w:r>
                      <w:proofErr w:type="spellEnd"/>
                      <w:r w:rsidRPr="005C747E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 xml:space="preserve"> 的智能机器人开发。实现 Python 硬件集成和人脸识别核心功能；创新性地在边缘设备上应用数据哈希进行数据保护。熟练使用 Git/GitHub 进行专业化版本控制与团队协作。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B30EE"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7FA1A787" wp14:editId="33DBA621">
                <wp:simplePos x="0" y="0"/>
                <wp:positionH relativeFrom="margin">
                  <wp:posOffset>-392868</wp:posOffset>
                </wp:positionH>
                <wp:positionV relativeFrom="paragraph">
                  <wp:posOffset>5860605</wp:posOffset>
                </wp:positionV>
                <wp:extent cx="6400099" cy="1243965"/>
                <wp:effectExtent l="0" t="0" r="0" b="0"/>
                <wp:wrapNone/>
                <wp:docPr id="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00099" cy="12439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21A712BE" w14:textId="435CE329" w:rsidR="00856093" w:rsidRDefault="005B30EE" w:rsidP="005B30EE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</w:pPr>
                            <w:r w:rsidRPr="005B30EE"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项目：基于树莓派的植物湿度监测与邮件通知系统</w:t>
                            </w:r>
                            <w:r w:rsidR="00F427ED"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 xml:space="preserve">                                          2025.6</w:t>
                            </w:r>
                          </w:p>
                          <w:p w14:paraId="244F5CF4" w14:textId="28621142" w:rsidR="005B30EE" w:rsidRPr="005B30EE" w:rsidRDefault="005B30EE" w:rsidP="005B30EE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</w:pPr>
                            <w:r w:rsidRPr="005B30EE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用树莓派和传感器检测土壤湿度，低阈值时发邮件通知。采用Agile开发流程和Scrum框架，完成了硬件搭建、Python脚本编写与SMTP发送邮件功能集成。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FA1A787" id="_x0000_s1056" style="position:absolute;left:0;text-align:left;margin-left:-30.95pt;margin-top:461.45pt;width:503.95pt;height:97.95pt;z-index:2516730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" filled="f" stroked="f">
                <v:textbox style="mso-fit-shape-to-text:t">
                  <w:txbxContent>
                    <w:p w14:paraId="21A712BE" w14:textId="435CE329" w:rsidR="00856093" w:rsidRDefault="005B30EE" w:rsidP="005B30EE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</w:pPr>
                      <w:r w:rsidRPr="005B30EE"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>项目：基于树莓派的植物湿度监测与邮件通知系统</w:t>
                      </w:r>
                      <w:r w:rsidR="00F427ED"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 xml:space="preserve">                                          2025.6</w:t>
                      </w:r>
                    </w:p>
                    <w:p w14:paraId="244F5CF4" w14:textId="28621142" w:rsidR="005B30EE" w:rsidRPr="005B30EE" w:rsidRDefault="005B30EE" w:rsidP="005B30EE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</w:pPr>
                      <w:r w:rsidRPr="005B30EE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用树莓派和传感器检测土壤湿度，低阈值时发邮件通知。采用Agile开发流程和Scrum框架，完成了硬件搭建、Python脚本编写与SMTP发送邮件功能集成。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B30EE"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36EEED38" wp14:editId="3227E4FA">
                <wp:simplePos x="0" y="0"/>
                <wp:positionH relativeFrom="column">
                  <wp:posOffset>-398466</wp:posOffset>
                </wp:positionH>
                <wp:positionV relativeFrom="paragraph">
                  <wp:posOffset>4774622</wp:posOffset>
                </wp:positionV>
                <wp:extent cx="6435725" cy="1701165"/>
                <wp:effectExtent l="0" t="0" r="0" b="0"/>
                <wp:wrapNone/>
                <wp:docPr id="2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35725" cy="17011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61201D4C" w14:textId="3B08B4FC" w:rsidR="00856093" w:rsidRDefault="005B30EE" w:rsidP="005B30EE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</w:pPr>
                            <w:r w:rsidRPr="005B30EE"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项目：AWS 负载均衡Web应用部署与管理</w:t>
                            </w:r>
                            <w:r w:rsidR="00F427ED"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 xml:space="preserve">                                                2025.3</w:t>
                            </w:r>
                          </w:p>
                          <w:p w14:paraId="1C12D0D7" w14:textId="3ADC98AF" w:rsidR="005B30EE" w:rsidRPr="004E291F" w:rsidRDefault="005B30EE" w:rsidP="005B30EE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5B30EE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在AWS部署高可用、弹性伸缩架构，集成安全与监控。设计VPC、配置负载均衡与Auto</w:t>
                            </w:r>
                            <w:r w:rsidR="00F427ED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5B30EE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Scaling，实现自动化部署与安全防护。用CloudFormation搭建架构，boto3脚本自动化，WAF拦截攻击，自定义指标监控。弹性响应负载，攻击拦截率提高60%，服务可用性99.9%。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EEED38" id="_x0000_s1057" style="position:absolute;left:0;text-align:left;margin-left:-31.4pt;margin-top:375.95pt;width:506.75pt;height:133.95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" filled="f" stroked="f">
                <v:textbox style="mso-fit-shape-to-text:t">
                  <w:txbxContent>
                    <w:p w14:paraId="61201D4C" w14:textId="3B08B4FC" w:rsidR="00856093" w:rsidRDefault="005B30EE" w:rsidP="005B30EE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</w:pPr>
                      <w:r w:rsidRPr="005B30EE"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>项目：AWS 负载均衡Web应用部署与管理</w:t>
                      </w:r>
                      <w:r w:rsidR="00F427ED"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 xml:space="preserve">                                                2025.3</w:t>
                      </w:r>
                    </w:p>
                    <w:p w14:paraId="1C12D0D7" w14:textId="3ADC98AF" w:rsidR="005B30EE" w:rsidRPr="004E291F" w:rsidRDefault="005B30EE" w:rsidP="005B30EE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 w:rsidRPr="005B30EE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在AWS部署高可用、弹性伸缩架构，集成安全与监控。设计VPC、配置负载均衡与Auto</w:t>
                      </w:r>
                      <w:r w:rsidR="00F427ED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 xml:space="preserve"> </w:t>
                      </w:r>
                      <w:r w:rsidRPr="005B30EE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Scaling，实现自动化部署与安全防护。用CloudFormation搭建架构，boto3脚本自动化，WAF拦截攻击，自定义指标监控。弹性响应负载，攻击拦截率提高60%，服务可用性99.9%。</w:t>
                      </w:r>
                    </w:p>
                  </w:txbxContent>
                </v:textbox>
              </v:rect>
            </w:pict>
          </mc:Fallback>
        </mc:AlternateContent>
      </w:r>
      <w:r w:rsidR="005B30EE">
        <w:rPr>
          <w:noProof/>
        </w:rPr>
        <mc:AlternateContent>
          <mc:Choice Requires="wpg">
            <w:drawing>
              <wp:anchor distT="0" distB="0" distL="114300" distR="114300" simplePos="0" relativeHeight="251671040" behindDoc="0" locked="0" layoutInCell="1" allowOverlap="1" wp14:anchorId="0D0D8608" wp14:editId="46CEA049">
                <wp:simplePos x="0" y="0"/>
                <wp:positionH relativeFrom="column">
                  <wp:posOffset>-675895</wp:posOffset>
                </wp:positionH>
                <wp:positionV relativeFrom="paragraph">
                  <wp:posOffset>4437577</wp:posOffset>
                </wp:positionV>
                <wp:extent cx="6571615" cy="294640"/>
                <wp:effectExtent l="19050" t="12700" r="635" b="35560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16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17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26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07A9D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28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4ACBBEE0" w14:textId="5BE5FC8F" w:rsidR="00856093" w:rsidRDefault="004E291F">
                                <w:pPr>
                                  <w:pStyle w:val="a9"/>
                                  <w:spacing w:before="0" w:beforeAutospacing="0" w:after="0" w:afterAutospacing="0" w:line="312" w:lineRule="exact"/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项目经历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D0D8608" id="组合 12" o:spid="_x0000_s1058" style="position:absolute;left:0;text-align:left;margin-left:-53.2pt;margin-top:349.4pt;width:517.45pt;height:23.2pt;z-index:251671040" coordorigin="1000,3618" coordsize="10349,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">
                <v:line id="直接连接符 4" o:spid="_x0000_s1059" style="position:absolute;rotation:-90;visibility:visible;mso-wrap-style:square" from="7097,-406" to="7097,80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" strokecolor="#d8d8d8 [2732]" strokeweight="1.5pt">
                  <v:stroke joinstyle="miter"/>
                </v:line>
                <v:group id="组合 6" o:spid="_x0000_s1060" style="position:absolute;left:1000;top:3618;width:1966;height:464" coordorigin="1000,3618" coordsize="1966,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roundrect id="矩形 17" o:spid="_x0000_s1061" style="position:absolute;left:1000;top:3628;width:1967;height:45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" fillcolor="#607a9d" strokecolor="#f5f6fb" strokeweight="3pt"/>
                  <v:rect id="矩形 27" o:spid="_x0000_s1062" style="position:absolute;left:1370;top:3618;width:1558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" filled="f" stroked="f" strokeweight="1pt">
                    <v:textbox>
                      <w:txbxContent>
                        <w:p w14:paraId="4ACBBEE0" w14:textId="5BE5FC8F" w:rsidR="00856093" w:rsidRDefault="004E291F">
                          <w:pPr>
                            <w:pStyle w:val="a9"/>
                            <w:spacing w:before="0" w:beforeAutospacing="0" w:after="0" w:afterAutospacing="0" w:line="312" w:lineRule="exact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/>
                              <w:kern w:val="24"/>
                            </w:rPr>
                            <w:t>项目经历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 w:rsidR="005B30EE"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1284E868" wp14:editId="65EA24D4">
                <wp:simplePos x="0" y="0"/>
                <wp:positionH relativeFrom="column">
                  <wp:posOffset>-406730</wp:posOffset>
                </wp:positionH>
                <wp:positionV relativeFrom="paragraph">
                  <wp:posOffset>3403097</wp:posOffset>
                </wp:positionV>
                <wp:extent cx="6435725" cy="985652"/>
                <wp:effectExtent l="0" t="0" r="0" b="5080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5725" cy="98565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7FB3B3E0" w14:textId="08D9A2E3" w:rsidR="005B30EE" w:rsidRPr="005B30EE" w:rsidRDefault="005B30EE" w:rsidP="005B30EE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 w:rsidRPr="005B30EE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  <w:t>后端</w:t>
                            </w:r>
                            <w:r w:rsidRPr="005B30EE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  <w:t>：</w:t>
                            </w:r>
                            <w:r w:rsidRPr="005B30EE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  <w:t>精通Python (Django/Flask), C/C++ (数据结构)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  <w:t>,</w:t>
                            </w:r>
                            <w:r w:rsidRPr="005B30EE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  <w:t>Java,</w:t>
                            </w:r>
                          </w:p>
                          <w:p w14:paraId="2C08A76A" w14:textId="4B35F998" w:rsidR="005B30EE" w:rsidRPr="005B30EE" w:rsidRDefault="005B30EE" w:rsidP="005B30EE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 w:rsidRPr="005B30EE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  <w:t>前端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  <w:t>:</w:t>
                            </w:r>
                            <w:r w:rsidRPr="005B30EE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  <w:t>精通JavaScript (ES6+), HTML5/CSS3</w:t>
                            </w:r>
                          </w:p>
                          <w:p w14:paraId="461E634D" w14:textId="3A1F152C" w:rsidR="005B30EE" w:rsidRPr="005B30EE" w:rsidRDefault="005B30EE" w:rsidP="005B30EE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 w:rsidRPr="005B30EE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  <w:t>系统与环境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  <w:t>:</w:t>
                            </w:r>
                            <w:r w:rsidRPr="005B30EE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  <w:t xml:space="preserve">精通Linux (Shell), </w:t>
                            </w:r>
                            <w:proofErr w:type="spellStart"/>
                            <w:r w:rsidRPr="005B30EE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  <w:t>Git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  <w:t>,</w:t>
                            </w:r>
                            <w:r w:rsidRPr="005B30EE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  <w:t>AWS</w:t>
                            </w:r>
                            <w:proofErr w:type="spellEnd"/>
                            <w:r w:rsidRPr="005B30EE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  <w:t xml:space="preserve"> (基础服务), Bash脚本</w:t>
                            </w:r>
                          </w:p>
                          <w:p w14:paraId="3DF98B5F" w14:textId="112851DC" w:rsidR="00856093" w:rsidRPr="005B30EE" w:rsidRDefault="005B30EE" w:rsidP="005B30EE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 w:rsidRPr="005B30EE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  <w:t>数据库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  <w:t>:</w:t>
                            </w:r>
                            <w:r w:rsidRPr="005B30EE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  <w:t>熟悉MySQL, MongoDB (NoSQL)</w:t>
                            </w: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84E868" id="矩形 18" o:spid="_x0000_s1063" style="position:absolute;left:0;text-align:left;margin-left:-32.05pt;margin-top:267.95pt;width:506.75pt;height:77.6pt;z-index:251642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" filled="f" stroked="f">
                <v:textbox>
                  <w:txbxContent>
                    <w:p w14:paraId="7FB3B3E0" w14:textId="08D9A2E3" w:rsidR="005B30EE" w:rsidRPr="005B30EE" w:rsidRDefault="005B30EE" w:rsidP="005B30EE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</w:pPr>
                      <w:r w:rsidRPr="005B30EE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  <w:t>后端</w:t>
                      </w:r>
                      <w:r w:rsidRPr="005B30EE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  <w:t>：</w:t>
                      </w:r>
                      <w:r w:rsidRPr="005B30EE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  <w:t>精通Python (Django/Flask), C/C++ (数据结构)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  <w:t>,</w:t>
                      </w:r>
                      <w:r w:rsidRPr="005B30EE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  <w:t>Java,</w:t>
                      </w:r>
                    </w:p>
                    <w:p w14:paraId="2C08A76A" w14:textId="4B35F998" w:rsidR="005B30EE" w:rsidRPr="005B30EE" w:rsidRDefault="005B30EE" w:rsidP="005B30EE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</w:pPr>
                      <w:r w:rsidRPr="005B30EE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  <w:t>前端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  <w:t>:</w:t>
                      </w:r>
                      <w:r w:rsidRPr="005B30EE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  <w:t>精通JavaScript (ES6+), HTML5/CSS3</w:t>
                      </w:r>
                    </w:p>
                    <w:p w14:paraId="461E634D" w14:textId="3A1F152C" w:rsidR="005B30EE" w:rsidRPr="005B30EE" w:rsidRDefault="005B30EE" w:rsidP="005B30EE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</w:pPr>
                      <w:r w:rsidRPr="005B30EE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  <w:t>系统与环境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  <w:t>:</w:t>
                      </w:r>
                      <w:r w:rsidRPr="005B30EE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  <w:t xml:space="preserve">精通Linux (Shell), </w:t>
                      </w:r>
                      <w:proofErr w:type="spellStart"/>
                      <w:r w:rsidRPr="005B30EE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  <w:t>Git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  <w:t>,</w:t>
                      </w:r>
                      <w:r w:rsidRPr="005B30EE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  <w:t>AWS</w:t>
                      </w:r>
                      <w:proofErr w:type="spellEnd"/>
                      <w:r w:rsidRPr="005B30EE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  <w:t xml:space="preserve"> (基础服务), Bash脚本</w:t>
                      </w:r>
                    </w:p>
                    <w:p w14:paraId="3DF98B5F" w14:textId="112851DC" w:rsidR="00856093" w:rsidRPr="005B30EE" w:rsidRDefault="005B30EE" w:rsidP="005B30EE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</w:pPr>
                      <w:r w:rsidRPr="005B30EE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  <w:t>数据库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  <w:t>:</w:t>
                      </w:r>
                      <w:r w:rsidRPr="005B30EE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0"/>
                          <w:szCs w:val="20"/>
                        </w:rPr>
                        <w:t>熟悉MySQL, MongoDB (NoSQL)</w:t>
                      </w:r>
                    </w:p>
                  </w:txbxContent>
                </v:textbox>
              </v:rect>
            </w:pict>
          </mc:Fallback>
        </mc:AlternateContent>
      </w:r>
    </w:p>
    <w:sectPr w:rsidR="00856093"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16C687" w14:textId="77777777" w:rsidR="00574EAB" w:rsidRDefault="00574EAB" w:rsidP="0060044F">
      <w:r>
        <w:separator/>
      </w:r>
    </w:p>
  </w:endnote>
  <w:endnote w:type="continuationSeparator" w:id="0">
    <w:p w14:paraId="16F086B0" w14:textId="77777777" w:rsidR="00574EAB" w:rsidRDefault="00574EAB" w:rsidP="006004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Kozuka Gothic Pr6N B">
    <w:altName w:val="Yu Gothic UI Semibold"/>
    <w:charset w:val="80"/>
    <w:family w:val="auto"/>
    <w:pitch w:val="default"/>
    <w:sig w:usb0="00000000" w:usb1="00000000" w:usb2="00000012" w:usb3="00000000" w:csb0="2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E293A" w14:textId="77777777" w:rsidR="00574EAB" w:rsidRDefault="00574EAB" w:rsidP="0060044F">
      <w:r>
        <w:separator/>
      </w:r>
    </w:p>
  </w:footnote>
  <w:footnote w:type="continuationSeparator" w:id="0">
    <w:p w14:paraId="688695FC" w14:textId="77777777" w:rsidR="00574EAB" w:rsidRDefault="00574EAB" w:rsidP="006004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5A5554"/>
    <w:multiLevelType w:val="singleLevel"/>
    <w:tmpl w:val="595A5554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595A56A1"/>
    <w:multiLevelType w:val="singleLevel"/>
    <w:tmpl w:val="595A56A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595A5B80"/>
    <w:multiLevelType w:val="singleLevel"/>
    <w:tmpl w:val="595A5B8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738020848">
    <w:abstractNumId w:val="2"/>
  </w:num>
  <w:num w:numId="2" w16cid:durableId="1476293969">
    <w:abstractNumId w:val="1"/>
  </w:num>
  <w:num w:numId="3" w16cid:durableId="94054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attachedTemplate r:id="rId1"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TkyZWMzNjgyN2FhM2ZkMmYyYWZhNzU1ZGY2N2M4NmIifQ=="/>
  </w:docVars>
  <w:rsids>
    <w:rsidRoot w:val="606C21AA"/>
    <w:rsid w:val="00097FD7"/>
    <w:rsid w:val="000A610C"/>
    <w:rsid w:val="000C233C"/>
    <w:rsid w:val="001E3984"/>
    <w:rsid w:val="001F4C37"/>
    <w:rsid w:val="00232F76"/>
    <w:rsid w:val="003A550E"/>
    <w:rsid w:val="004E291F"/>
    <w:rsid w:val="0056101F"/>
    <w:rsid w:val="00574EAB"/>
    <w:rsid w:val="005B30EE"/>
    <w:rsid w:val="005C747E"/>
    <w:rsid w:val="0060044F"/>
    <w:rsid w:val="00622C25"/>
    <w:rsid w:val="00690268"/>
    <w:rsid w:val="00856093"/>
    <w:rsid w:val="00931EE2"/>
    <w:rsid w:val="009C6E96"/>
    <w:rsid w:val="00A45395"/>
    <w:rsid w:val="00AF24BB"/>
    <w:rsid w:val="00B034EC"/>
    <w:rsid w:val="00C25F89"/>
    <w:rsid w:val="00D013F9"/>
    <w:rsid w:val="00D44A1C"/>
    <w:rsid w:val="00DD38F3"/>
    <w:rsid w:val="00E1131B"/>
    <w:rsid w:val="00F427ED"/>
    <w:rsid w:val="00FB04C2"/>
    <w:rsid w:val="00FB52AF"/>
    <w:rsid w:val="00FC74FF"/>
    <w:rsid w:val="03B701BF"/>
    <w:rsid w:val="040C152C"/>
    <w:rsid w:val="08C06DC6"/>
    <w:rsid w:val="0E4675B8"/>
    <w:rsid w:val="0E6A52AF"/>
    <w:rsid w:val="137B4336"/>
    <w:rsid w:val="15314CCD"/>
    <w:rsid w:val="156E2939"/>
    <w:rsid w:val="1622425A"/>
    <w:rsid w:val="1A9D4D06"/>
    <w:rsid w:val="1DCE2A7B"/>
    <w:rsid w:val="23270C6D"/>
    <w:rsid w:val="25603F39"/>
    <w:rsid w:val="2749705A"/>
    <w:rsid w:val="2DEC7260"/>
    <w:rsid w:val="3FF15949"/>
    <w:rsid w:val="48F87A44"/>
    <w:rsid w:val="49440B9D"/>
    <w:rsid w:val="52345C67"/>
    <w:rsid w:val="56D935D1"/>
    <w:rsid w:val="597A6A67"/>
    <w:rsid w:val="5AEE0DCD"/>
    <w:rsid w:val="606C21AA"/>
    <w:rsid w:val="61506B07"/>
    <w:rsid w:val="670B3B5B"/>
    <w:rsid w:val="76C11661"/>
    <w:rsid w:val="779B6CBA"/>
    <w:rsid w:val="77B111E8"/>
    <w:rsid w:val="77E81E48"/>
    <w:rsid w:val="78E800EB"/>
    <w:rsid w:val="7C360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8B62EFC"/>
  <w15:docId w15:val="{FA3ED76F-4AC6-4EA0-9E25-0D59D2EEC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kern w:val="2"/>
      <w:sz w:val="18"/>
      <w:szCs w:val="18"/>
    </w:rPr>
  </w:style>
  <w:style w:type="table" w:styleId="aa">
    <w:name w:val="Table Grid"/>
    <w:basedOn w:val="a1"/>
    <w:uiPriority w:val="39"/>
    <w:rsid w:val="00AF24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31616;&#33268;&#31616;&#21382;&#27714;&#32844;&#31616;&#21382;&#24212;&#23626;&#29983;&#31616;&#21382;&#26368;&#26032;&#31616;&#21382;&#21019;&#24847;&#31616;&#21382;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简历-简致简历求职简历应届生简历最新简历创意简历</Template>
  <TotalTime>31</TotalTime>
  <Pages>1</Pages>
  <Words>10</Words>
  <Characters>16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Jin dong Wang</cp:lastModifiedBy>
  <cp:revision>7</cp:revision>
  <dcterms:created xsi:type="dcterms:W3CDTF">2024-12-18T09:20:00Z</dcterms:created>
  <dcterms:modified xsi:type="dcterms:W3CDTF">2025-12-02T06:46:00Z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F5BD5BD6A4984DC98568FA3149AEDAE5_13</vt:lpwstr>
  </property>
</Properties>
</file>